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F6AA58" w14:textId="233A37D1" w:rsidR="00880CC6" w:rsidRPr="00FD7D46" w:rsidRDefault="00AC6C29" w:rsidP="00FD7D46">
      <w:bookmarkStart w:id="0" w:name="_GoBack"/>
      <w:r>
        <w:rPr>
          <w:noProof/>
          <w:color w:val="auto"/>
          <w:lang w:eastAsia="ko-KR"/>
        </w:rPr>
        <w:drawing>
          <wp:anchor distT="0" distB="0" distL="114300" distR="114300" simplePos="0" relativeHeight="251666432" behindDoc="0" locked="0" layoutInCell="1" allowOverlap="1" wp14:anchorId="2400C11A" wp14:editId="42F42F56">
            <wp:simplePos x="0" y="0"/>
            <wp:positionH relativeFrom="column">
              <wp:posOffset>5985355</wp:posOffset>
            </wp:positionH>
            <wp:positionV relativeFrom="paragraph">
              <wp:posOffset>3943985</wp:posOffset>
            </wp:positionV>
            <wp:extent cx="1989455" cy="12858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lo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285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902E3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F6AA63" wp14:editId="51AC7401">
                <wp:simplePos x="0" y="0"/>
                <wp:positionH relativeFrom="page">
                  <wp:posOffset>5536565</wp:posOffset>
                </wp:positionH>
                <wp:positionV relativeFrom="page">
                  <wp:posOffset>5988685</wp:posOffset>
                </wp:positionV>
                <wp:extent cx="4032250" cy="235585"/>
                <wp:effectExtent l="0" t="0" r="635" b="0"/>
                <wp:wrapNone/>
                <wp:docPr id="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2250" cy="23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6AA6B" w14:textId="77777777" w:rsidR="00CF0DF3" w:rsidRPr="00FD7D46" w:rsidRDefault="000F38BD">
                            <w:pPr>
                              <w:pStyle w:val="Signatures"/>
                            </w:pPr>
                            <w:r>
                              <w:t>Director de la Academia de Formación.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F6AA63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435.95pt;margin-top:471.55pt;width:317.5pt;height:18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tIjtAIAALo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" filled="f" stroked="f">
                <v:textbox style="mso-fit-shape-to-text:t">
                  <w:txbxContent>
                    <w:p w14:paraId="55F6AA6B" w14:textId="77777777" w:rsidR="00CF0DF3" w:rsidRPr="00FD7D46" w:rsidRDefault="000F38BD">
                      <w:pPr>
                        <w:pStyle w:val="Signatures"/>
                      </w:pPr>
                      <w:r>
                        <w:t>Director de la Academia de Formación.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902E3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5F6AA5D" wp14:editId="6EABE20C">
                <wp:simplePos x="0" y="0"/>
                <wp:positionH relativeFrom="page">
                  <wp:posOffset>1656784</wp:posOffset>
                </wp:positionH>
                <wp:positionV relativeFrom="page">
                  <wp:posOffset>2679826</wp:posOffset>
                </wp:positionV>
                <wp:extent cx="7338060" cy="3693814"/>
                <wp:effectExtent l="0" t="0" r="0" b="1905"/>
                <wp:wrapNone/>
                <wp:docPr id="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8060" cy="36938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6AA66" w14:textId="4D9C604F" w:rsidR="00CF0DF3" w:rsidRPr="00FD7D46" w:rsidRDefault="00CF0DF3">
                            <w:pPr>
                              <w:pStyle w:val="Certificationtext"/>
                            </w:pPr>
                            <w:r w:rsidRPr="00FD7D46">
                              <w:t>concedido a</w:t>
                            </w:r>
                          </w:p>
                          <w:p w14:paraId="55F6AA67" w14:textId="663EA61A" w:rsidR="00CF0DF3" w:rsidRPr="00347E98" w:rsidRDefault="00BA48AF" w:rsidP="0050795B">
                            <w:pPr>
                              <w:pStyle w:val="Ttulo2"/>
                              <w:jc w:val="both"/>
                              <w:rPr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sz w:val="44"/>
                                  <w:szCs w:val="44"/>
                                </w:rPr>
                                <w:id w:val="1515495916"/>
                                <w:placeholder>
                                  <w:docPart w:val="FC068EC64DE649538AFDE8CCAC7C5D40"/>
                                </w:placeholder>
                              </w:sdtPr>
                              <w:sdtEndPr>
                                <w:rPr>
                                  <w:sz w:val="40"/>
                                  <w:szCs w:val="40"/>
                                </w:rPr>
                              </w:sdtEndPr>
                              <w:sdtContent>
                                <w:r w:rsidR="006939E0" w:rsidRPr="006939E0">
                                  <w:rPr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BA48AF">
                                  <w:rPr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BA48AF">
                                  <w:rPr>
                                    <w:sz w:val="44"/>
                                    <w:szCs w:val="44"/>
                                  </w:rPr>
                                  <w:tab/>
                                  <w:t xml:space="preserve">Maria Jose Rubio Lindo </w:t>
                                </w:r>
                                <w:r>
                                  <w:rPr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="007228AE">
                                  <w:rPr>
                                    <w:sz w:val="40"/>
                                    <w:szCs w:val="40"/>
                                  </w:rPr>
                                  <w:t>DNI:</w:t>
                                </w:r>
                                <w:r w:rsidRPr="00BA48AF">
                                  <w:rPr>
                                    <w:sz w:val="40"/>
                                    <w:szCs w:val="40"/>
                                  </w:rPr>
                                  <w:t>47048716 P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</w:sdtContent>
                            </w:sdt>
                          </w:p>
                          <w:p w14:paraId="174D4AFE" w14:textId="77777777" w:rsidR="00F902E3" w:rsidRDefault="00CF0DF3" w:rsidP="00F902E3">
                            <w:pPr>
                              <w:pStyle w:val="Description"/>
                            </w:pPr>
                            <w:r w:rsidRPr="00C12780">
                              <w:t xml:space="preserve">Por haber superado satisfactoriamente la prueba para la obtención del certificado de Manipulador de alimentos </w:t>
                            </w:r>
                            <w:r>
                              <w:t>de Alto Riesgo y por lo tanto posee la formación necesaria para el desempeño de las labores propias de un manipulador de alimentos. Así mismo su nombre pasará a formar parte de la base de datos de nuestra academia.</w:t>
                            </w:r>
                          </w:p>
                          <w:p w14:paraId="0A55768B" w14:textId="10A84A61" w:rsidR="00AC6C29" w:rsidRDefault="00AC6C29" w:rsidP="00F902E3">
                            <w:pPr>
                              <w:pStyle w:val="Description"/>
                              <w:jc w:val="both"/>
                              <w:rPr>
                                <w:color w:val="auto"/>
                              </w:rPr>
                            </w:pPr>
                          </w:p>
                          <w:p w14:paraId="0BB161DB" w14:textId="7AB3B45F" w:rsidR="00AC6C29" w:rsidRDefault="00AC6C29" w:rsidP="00F902E3">
                            <w:pPr>
                              <w:pStyle w:val="Description"/>
                              <w:jc w:val="both"/>
                              <w:rPr>
                                <w:color w:val="auto"/>
                              </w:rPr>
                            </w:pPr>
                          </w:p>
                          <w:p w14:paraId="3D0CB264" w14:textId="77777777" w:rsidR="00AC6C29" w:rsidRDefault="00AC6C29" w:rsidP="00F902E3">
                            <w:pPr>
                              <w:pStyle w:val="Description"/>
                              <w:jc w:val="both"/>
                              <w:rPr>
                                <w:color w:val="auto"/>
                              </w:rPr>
                            </w:pPr>
                          </w:p>
                          <w:p w14:paraId="55F6AA69" w14:textId="18C52477" w:rsidR="00CF0DF3" w:rsidRPr="00FD7D46" w:rsidRDefault="00BA48AF" w:rsidP="00F902E3">
                            <w:pPr>
                              <w:pStyle w:val="Description"/>
                              <w:jc w:val="both"/>
                            </w:pPr>
                            <w:r>
                              <w:rPr>
                                <w:color w:val="auto"/>
                              </w:rPr>
                              <w:t>Concedido el día 27</w:t>
                            </w:r>
                            <w:r w:rsidR="00187104">
                              <w:rPr>
                                <w:color w:val="auto"/>
                              </w:rPr>
                              <w:t xml:space="preserve"> de </w:t>
                            </w:r>
                            <w:r w:rsidR="0050795B">
                              <w:rPr>
                                <w:color w:val="auto"/>
                              </w:rPr>
                              <w:t>Mayo</w:t>
                            </w:r>
                            <w:r w:rsidR="00CF0DF3" w:rsidRPr="00F902E3">
                              <w:rPr>
                                <w:color w:val="auto"/>
                              </w:rPr>
                              <w:t>, 201</w:t>
                            </w:r>
                            <w:r w:rsidR="00B766F0">
                              <w:rPr>
                                <w:color w:val="auto"/>
                              </w:rPr>
                              <w:t>4</w:t>
                            </w:r>
                            <w:r w:rsidR="00F902E3">
                              <w:t xml:space="preserve">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6AA5D" id="Text Box 11" o:spid="_x0000_s1027" type="#_x0000_t202" style="position:absolute;left:0;text-align:left;margin-left:130.45pt;margin-top:211pt;width:577.8pt;height:290.8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" filled="f" stroked="f">
                <v:textbox>
                  <w:txbxContent>
                    <w:p w14:paraId="55F6AA66" w14:textId="4D9C604F" w:rsidR="00CF0DF3" w:rsidRPr="00FD7D46" w:rsidRDefault="00CF0DF3">
                      <w:pPr>
                        <w:pStyle w:val="Certificationtext"/>
                      </w:pPr>
                      <w:r w:rsidRPr="00FD7D46">
                        <w:t>concedido a</w:t>
                      </w:r>
                    </w:p>
                    <w:p w14:paraId="55F6AA67" w14:textId="663EA61A" w:rsidR="00CF0DF3" w:rsidRPr="00347E98" w:rsidRDefault="00BA48AF" w:rsidP="0050795B">
                      <w:pPr>
                        <w:pStyle w:val="Ttulo2"/>
                        <w:jc w:val="both"/>
                        <w:rPr>
                          <w:sz w:val="44"/>
                          <w:szCs w:val="44"/>
                        </w:rPr>
                      </w:pPr>
                      <w:sdt>
                        <w:sdtPr>
                          <w:rPr>
                            <w:sz w:val="44"/>
                            <w:szCs w:val="44"/>
                          </w:rPr>
                          <w:id w:val="1515495916"/>
                          <w:placeholder>
                            <w:docPart w:val="FC068EC64DE649538AFDE8CCAC7C5D40"/>
                          </w:placeholder>
                        </w:sdtPr>
                        <w:sdtEndPr>
                          <w:rPr>
                            <w:sz w:val="40"/>
                            <w:szCs w:val="40"/>
                          </w:rPr>
                        </w:sdtEndPr>
                        <w:sdtContent>
                          <w:r w:rsidR="006939E0" w:rsidRPr="006939E0">
                            <w:rPr>
                              <w:sz w:val="44"/>
                              <w:szCs w:val="44"/>
                            </w:rPr>
                            <w:tab/>
                          </w:r>
                          <w:r w:rsidRPr="00BA48AF">
                            <w:rPr>
                              <w:sz w:val="44"/>
                              <w:szCs w:val="44"/>
                            </w:rPr>
                            <w:tab/>
                          </w:r>
                          <w:r w:rsidRPr="00BA48AF">
                            <w:rPr>
                              <w:sz w:val="44"/>
                              <w:szCs w:val="44"/>
                            </w:rPr>
                            <w:tab/>
                            <w:t xml:space="preserve">Maria Jose Rubio Lindo </w:t>
                          </w:r>
                          <w:r>
                            <w:rPr>
                              <w:sz w:val="44"/>
                              <w:szCs w:val="44"/>
                            </w:rPr>
                            <w:t xml:space="preserve"> </w:t>
                          </w:r>
                          <w:r w:rsidR="007228AE">
                            <w:rPr>
                              <w:sz w:val="40"/>
                              <w:szCs w:val="40"/>
                            </w:rPr>
                            <w:t>DNI:</w:t>
                          </w:r>
                          <w:r w:rsidRPr="00BA48AF">
                            <w:rPr>
                              <w:sz w:val="40"/>
                              <w:szCs w:val="40"/>
                            </w:rPr>
                            <w:t>47048716 P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</w:t>
                          </w:r>
                        </w:sdtContent>
                      </w:sdt>
                    </w:p>
                    <w:p w14:paraId="174D4AFE" w14:textId="77777777" w:rsidR="00F902E3" w:rsidRDefault="00CF0DF3" w:rsidP="00F902E3">
                      <w:pPr>
                        <w:pStyle w:val="Description"/>
                      </w:pPr>
                      <w:r w:rsidRPr="00C12780">
                        <w:t xml:space="preserve">Por haber superado satisfactoriamente la prueba para la obtención del certificado de Manipulador de alimentos </w:t>
                      </w:r>
                      <w:r>
                        <w:t>de Alto Riesgo y por lo tanto posee la formación necesaria para el desempeño de las labores propias de un manipulador de alimentos. Así mismo su nombre pasará a formar parte de la base de datos de nuestra academia.</w:t>
                      </w:r>
                    </w:p>
                    <w:p w14:paraId="0A55768B" w14:textId="10A84A61" w:rsidR="00AC6C29" w:rsidRDefault="00AC6C29" w:rsidP="00F902E3">
                      <w:pPr>
                        <w:pStyle w:val="Description"/>
                        <w:jc w:val="both"/>
                        <w:rPr>
                          <w:color w:val="auto"/>
                        </w:rPr>
                      </w:pPr>
                    </w:p>
                    <w:p w14:paraId="0BB161DB" w14:textId="7AB3B45F" w:rsidR="00AC6C29" w:rsidRDefault="00AC6C29" w:rsidP="00F902E3">
                      <w:pPr>
                        <w:pStyle w:val="Description"/>
                        <w:jc w:val="both"/>
                        <w:rPr>
                          <w:color w:val="auto"/>
                        </w:rPr>
                      </w:pPr>
                    </w:p>
                    <w:p w14:paraId="3D0CB264" w14:textId="77777777" w:rsidR="00AC6C29" w:rsidRDefault="00AC6C29" w:rsidP="00F902E3">
                      <w:pPr>
                        <w:pStyle w:val="Description"/>
                        <w:jc w:val="both"/>
                        <w:rPr>
                          <w:color w:val="auto"/>
                        </w:rPr>
                      </w:pPr>
                    </w:p>
                    <w:p w14:paraId="55F6AA69" w14:textId="18C52477" w:rsidR="00CF0DF3" w:rsidRPr="00FD7D46" w:rsidRDefault="00BA48AF" w:rsidP="00F902E3">
                      <w:pPr>
                        <w:pStyle w:val="Description"/>
                        <w:jc w:val="both"/>
                      </w:pPr>
                      <w:r>
                        <w:rPr>
                          <w:color w:val="auto"/>
                        </w:rPr>
                        <w:t>Concedido el día 27</w:t>
                      </w:r>
                      <w:r w:rsidR="00187104">
                        <w:rPr>
                          <w:color w:val="auto"/>
                        </w:rPr>
                        <w:t xml:space="preserve"> de </w:t>
                      </w:r>
                      <w:r w:rsidR="0050795B">
                        <w:rPr>
                          <w:color w:val="auto"/>
                        </w:rPr>
                        <w:t>Mayo</w:t>
                      </w:r>
                      <w:r w:rsidR="00CF0DF3" w:rsidRPr="00F902E3">
                        <w:rPr>
                          <w:color w:val="auto"/>
                        </w:rPr>
                        <w:t>, 201</w:t>
                      </w:r>
                      <w:r w:rsidR="00B766F0">
                        <w:rPr>
                          <w:color w:val="auto"/>
                        </w:rPr>
                        <w:t>4</w:t>
                      </w:r>
                      <w:r w:rsidR="00F902E3">
                        <w:t xml:space="preserve">                                            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F38BD">
        <w:rPr>
          <w:noProof/>
          <w:lang w:eastAsia="ko-KR"/>
        </w:rPr>
        <w:drawing>
          <wp:anchor distT="0" distB="0" distL="114300" distR="114300" simplePos="0" relativeHeight="251665408" behindDoc="1" locked="0" layoutInCell="1" allowOverlap="1" wp14:anchorId="55F6AA59" wp14:editId="3F594643">
            <wp:simplePos x="0" y="0"/>
            <wp:positionH relativeFrom="column">
              <wp:posOffset>4180840</wp:posOffset>
            </wp:positionH>
            <wp:positionV relativeFrom="paragraph">
              <wp:posOffset>440055</wp:posOffset>
            </wp:positionV>
            <wp:extent cx="1201420" cy="74803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RSOS CRC_tarjeta_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6F83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5F6AA5B" wp14:editId="6D6C8A9B">
                <wp:simplePos x="0" y="0"/>
                <wp:positionH relativeFrom="page">
                  <wp:posOffset>1906270</wp:posOffset>
                </wp:positionH>
                <wp:positionV relativeFrom="page">
                  <wp:posOffset>1790700</wp:posOffset>
                </wp:positionV>
                <wp:extent cx="6659880" cy="842010"/>
                <wp:effectExtent l="1270" t="0" r="6350" b="5715"/>
                <wp:wrapNone/>
                <wp:docPr id="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9880" cy="8420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6AA65" w14:textId="56267761" w:rsidR="00CF0DF3" w:rsidRDefault="00CF0DF3" w:rsidP="002A7F10">
                            <w:pPr>
                              <w:pStyle w:val="Ttulo1"/>
                            </w:pPr>
                            <w:r>
                              <w:t>certificado de manipulador de alimentos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6AA5B" id="Text Box 17" o:spid="_x0000_s1028" type="#_x0000_t202" style="position:absolute;left:0;text-align:left;margin-left:150.1pt;margin-top:141pt;width:524.4pt;height:66.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" stroked="f">
                <v:fill opacity="0"/>
                <v:textbox style="mso-fit-shape-to-text:t">
                  <w:txbxContent>
                    <w:p w14:paraId="55F6AA65" w14:textId="56267761" w:rsidR="00CF0DF3" w:rsidRDefault="00CF0DF3" w:rsidP="002A7F10">
                      <w:pPr>
                        <w:pStyle w:val="Ttulo1"/>
                      </w:pPr>
                      <w:r>
                        <w:t>certificado de manipulador de alimentos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06F83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55F6AA61" wp14:editId="77557AC8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9210675" cy="6828790"/>
                <wp:effectExtent l="0" t="3810" r="1905" b="0"/>
                <wp:wrapNone/>
                <wp:docPr id="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0675" cy="6828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6AA6A" w14:textId="02486BE9" w:rsidR="00CF0DF3" w:rsidRDefault="00CF0DF3"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55F6AA6C" wp14:editId="55F6AA6D">
                                  <wp:extent cx="9055735" cy="6828790"/>
                                  <wp:effectExtent l="0" t="0" r="0" b="0"/>
                                  <wp:docPr id="2" name="Picture 1" descr="highschool_border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ighschool_border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55735" cy="6828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6AA61" id="Text Box 18" o:spid="_x0000_s1029" type="#_x0000_t202" style="position:absolute;left:0;text-align:left;margin-left:0;margin-top:0;width:725.25pt;height:537.7pt;z-index:-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gpswIAALI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" o:allowincell="f" filled="f" stroked="f">
                <v:textbox style="mso-fit-shape-to-text:t" inset="0,0,0,0">
                  <w:txbxContent>
                    <w:p w14:paraId="55F6AA6A" w14:textId="02486BE9" w:rsidR="00CF0DF3" w:rsidRDefault="00CF0DF3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5F6AA6C" wp14:editId="55F6AA6D">
                            <wp:extent cx="9055735" cy="6828790"/>
                            <wp:effectExtent l="0" t="0" r="0" b="0"/>
                            <wp:docPr id="2" name="Picture 1" descr="highschool_border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ighschool_border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055735" cy="6828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880CC6" w:rsidRPr="00FD7D46" w:rsidSect="00FD7D46">
      <w:pgSz w:w="16839" w:h="11907" w:orient="landscape" w:code="9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780"/>
    <w:rsid w:val="0001638F"/>
    <w:rsid w:val="00016DCA"/>
    <w:rsid w:val="00017A58"/>
    <w:rsid w:val="000219A4"/>
    <w:rsid w:val="0002470A"/>
    <w:rsid w:val="00046412"/>
    <w:rsid w:val="00046952"/>
    <w:rsid w:val="00080499"/>
    <w:rsid w:val="000818C8"/>
    <w:rsid w:val="000A5296"/>
    <w:rsid w:val="000A5EE9"/>
    <w:rsid w:val="000C63D4"/>
    <w:rsid w:val="000E36F9"/>
    <w:rsid w:val="000E6D77"/>
    <w:rsid w:val="000F1A39"/>
    <w:rsid w:val="000F38BD"/>
    <w:rsid w:val="001206D4"/>
    <w:rsid w:val="00143B5A"/>
    <w:rsid w:val="001448EB"/>
    <w:rsid w:val="00187104"/>
    <w:rsid w:val="00195FC6"/>
    <w:rsid w:val="001A6A9B"/>
    <w:rsid w:val="001B02CC"/>
    <w:rsid w:val="001B468B"/>
    <w:rsid w:val="001D3FAD"/>
    <w:rsid w:val="001D6DDD"/>
    <w:rsid w:val="00205B76"/>
    <w:rsid w:val="002170EC"/>
    <w:rsid w:val="00220702"/>
    <w:rsid w:val="00222901"/>
    <w:rsid w:val="0022564E"/>
    <w:rsid w:val="002357B2"/>
    <w:rsid w:val="00261674"/>
    <w:rsid w:val="00275566"/>
    <w:rsid w:val="00280712"/>
    <w:rsid w:val="002A7F10"/>
    <w:rsid w:val="002B4A27"/>
    <w:rsid w:val="002B7873"/>
    <w:rsid w:val="00312C5E"/>
    <w:rsid w:val="00347E98"/>
    <w:rsid w:val="003660CA"/>
    <w:rsid w:val="00370386"/>
    <w:rsid w:val="00372F1A"/>
    <w:rsid w:val="00375678"/>
    <w:rsid w:val="00384147"/>
    <w:rsid w:val="003A3955"/>
    <w:rsid w:val="003B34C6"/>
    <w:rsid w:val="003B3588"/>
    <w:rsid w:val="003C7182"/>
    <w:rsid w:val="003F717A"/>
    <w:rsid w:val="004169F1"/>
    <w:rsid w:val="00456F1E"/>
    <w:rsid w:val="00464D9F"/>
    <w:rsid w:val="0047220D"/>
    <w:rsid w:val="0048214A"/>
    <w:rsid w:val="00485A89"/>
    <w:rsid w:val="00494DAE"/>
    <w:rsid w:val="004C3982"/>
    <w:rsid w:val="004C612E"/>
    <w:rsid w:val="004C6B3E"/>
    <w:rsid w:val="004D6217"/>
    <w:rsid w:val="004F79F7"/>
    <w:rsid w:val="0050795B"/>
    <w:rsid w:val="0051198E"/>
    <w:rsid w:val="00531D36"/>
    <w:rsid w:val="005771B4"/>
    <w:rsid w:val="005A5326"/>
    <w:rsid w:val="005A772C"/>
    <w:rsid w:val="005C0478"/>
    <w:rsid w:val="005F066C"/>
    <w:rsid w:val="005F3318"/>
    <w:rsid w:val="00600A0F"/>
    <w:rsid w:val="00607A57"/>
    <w:rsid w:val="00633ADD"/>
    <w:rsid w:val="00636811"/>
    <w:rsid w:val="006408BA"/>
    <w:rsid w:val="00680AD9"/>
    <w:rsid w:val="006909FE"/>
    <w:rsid w:val="00691A45"/>
    <w:rsid w:val="006939E0"/>
    <w:rsid w:val="006E5CE1"/>
    <w:rsid w:val="006E60BA"/>
    <w:rsid w:val="006F4194"/>
    <w:rsid w:val="007137D1"/>
    <w:rsid w:val="00717F80"/>
    <w:rsid w:val="007228AE"/>
    <w:rsid w:val="007309A0"/>
    <w:rsid w:val="00735E45"/>
    <w:rsid w:val="00761C26"/>
    <w:rsid w:val="00767A18"/>
    <w:rsid w:val="007712ED"/>
    <w:rsid w:val="0077167D"/>
    <w:rsid w:val="007846C0"/>
    <w:rsid w:val="007906D8"/>
    <w:rsid w:val="007B4458"/>
    <w:rsid w:val="007C3CFA"/>
    <w:rsid w:val="007D441D"/>
    <w:rsid w:val="007D4505"/>
    <w:rsid w:val="00803175"/>
    <w:rsid w:val="0086063B"/>
    <w:rsid w:val="00860BD3"/>
    <w:rsid w:val="008654FB"/>
    <w:rsid w:val="00880CC6"/>
    <w:rsid w:val="008A79AD"/>
    <w:rsid w:val="008B08D6"/>
    <w:rsid w:val="008B2157"/>
    <w:rsid w:val="008D1D92"/>
    <w:rsid w:val="008D279C"/>
    <w:rsid w:val="008D3350"/>
    <w:rsid w:val="008E1843"/>
    <w:rsid w:val="008E5716"/>
    <w:rsid w:val="008E7B17"/>
    <w:rsid w:val="008F54E5"/>
    <w:rsid w:val="00901C73"/>
    <w:rsid w:val="00906746"/>
    <w:rsid w:val="00906F83"/>
    <w:rsid w:val="00911F5E"/>
    <w:rsid w:val="009127B9"/>
    <w:rsid w:val="00912CE6"/>
    <w:rsid w:val="009341E5"/>
    <w:rsid w:val="00962FFF"/>
    <w:rsid w:val="009818B3"/>
    <w:rsid w:val="00986FE5"/>
    <w:rsid w:val="009B53FC"/>
    <w:rsid w:val="009C0C24"/>
    <w:rsid w:val="009F5F5B"/>
    <w:rsid w:val="00A45309"/>
    <w:rsid w:val="00A5308E"/>
    <w:rsid w:val="00AC0C9E"/>
    <w:rsid w:val="00AC1575"/>
    <w:rsid w:val="00AC6C29"/>
    <w:rsid w:val="00AD1C3D"/>
    <w:rsid w:val="00AD5F5D"/>
    <w:rsid w:val="00AE20EE"/>
    <w:rsid w:val="00AF34D1"/>
    <w:rsid w:val="00B147C3"/>
    <w:rsid w:val="00B766F0"/>
    <w:rsid w:val="00B97A5B"/>
    <w:rsid w:val="00BA48AF"/>
    <w:rsid w:val="00BD284E"/>
    <w:rsid w:val="00BD77C0"/>
    <w:rsid w:val="00C12130"/>
    <w:rsid w:val="00C12780"/>
    <w:rsid w:val="00C2786D"/>
    <w:rsid w:val="00C374C2"/>
    <w:rsid w:val="00C414B2"/>
    <w:rsid w:val="00C5733C"/>
    <w:rsid w:val="00C635DE"/>
    <w:rsid w:val="00C65037"/>
    <w:rsid w:val="00C7322F"/>
    <w:rsid w:val="00C87160"/>
    <w:rsid w:val="00C9595E"/>
    <w:rsid w:val="00CB4BDD"/>
    <w:rsid w:val="00CC19C7"/>
    <w:rsid w:val="00CC5E95"/>
    <w:rsid w:val="00CD20A9"/>
    <w:rsid w:val="00CD7290"/>
    <w:rsid w:val="00CE2344"/>
    <w:rsid w:val="00CE33B7"/>
    <w:rsid w:val="00CF0B28"/>
    <w:rsid w:val="00CF0DF3"/>
    <w:rsid w:val="00CF3492"/>
    <w:rsid w:val="00CF4EFA"/>
    <w:rsid w:val="00D2200F"/>
    <w:rsid w:val="00D22C68"/>
    <w:rsid w:val="00D32D07"/>
    <w:rsid w:val="00D43A3B"/>
    <w:rsid w:val="00D46456"/>
    <w:rsid w:val="00D524DC"/>
    <w:rsid w:val="00D75388"/>
    <w:rsid w:val="00D863CB"/>
    <w:rsid w:val="00D96C57"/>
    <w:rsid w:val="00D97675"/>
    <w:rsid w:val="00DA383D"/>
    <w:rsid w:val="00DA3B49"/>
    <w:rsid w:val="00DD1475"/>
    <w:rsid w:val="00DD38EE"/>
    <w:rsid w:val="00E047D3"/>
    <w:rsid w:val="00E064E3"/>
    <w:rsid w:val="00E46AB3"/>
    <w:rsid w:val="00E5011D"/>
    <w:rsid w:val="00E50D63"/>
    <w:rsid w:val="00E541A2"/>
    <w:rsid w:val="00EB7B74"/>
    <w:rsid w:val="00EC55EF"/>
    <w:rsid w:val="00EC6091"/>
    <w:rsid w:val="00EE35A9"/>
    <w:rsid w:val="00F150CB"/>
    <w:rsid w:val="00F1615F"/>
    <w:rsid w:val="00F237D9"/>
    <w:rsid w:val="00F47948"/>
    <w:rsid w:val="00F86E5B"/>
    <w:rsid w:val="00F902E3"/>
    <w:rsid w:val="00F95ADD"/>
    <w:rsid w:val="00FB26B1"/>
    <w:rsid w:val="00FB39F5"/>
    <w:rsid w:val="00FC3928"/>
    <w:rsid w:val="00FD7D46"/>
    <w:rsid w:val="00FE0276"/>
    <w:rsid w:val="00FE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591a19"/>
    </o:shapedefaults>
    <o:shapelayout v:ext="edit">
      <o:idmap v:ext="edit" data="1"/>
    </o:shapelayout>
  </w:shapeDefaults>
  <w:decimalSymbol w:val=","/>
  <w:listSeparator w:val=";"/>
  <w14:docId w14:val="55F6AA58"/>
  <w15:docId w15:val="{E5B306D2-4FA5-4B50-A996-E0C81D534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0CC6"/>
    <w:pPr>
      <w:jc w:val="center"/>
    </w:pPr>
    <w:rPr>
      <w:rFonts w:ascii="Garamond" w:hAnsi="Garamond"/>
      <w:color w:val="333333"/>
      <w:sz w:val="24"/>
      <w:lang w:val="es-ES"/>
    </w:rPr>
  </w:style>
  <w:style w:type="paragraph" w:styleId="Ttulo1">
    <w:name w:val="heading 1"/>
    <w:basedOn w:val="Normal"/>
    <w:next w:val="Normal"/>
    <w:qFormat/>
    <w:rsid w:val="00046412"/>
    <w:pPr>
      <w:outlineLvl w:val="0"/>
    </w:pPr>
    <w:rPr>
      <w:rFonts w:asciiTheme="majorHAnsi" w:hAnsiTheme="majorHAnsi"/>
      <w:caps/>
      <w:color w:val="988600" w:themeColor="accent2" w:themeShade="BF"/>
      <w:sz w:val="52"/>
      <w:szCs w:val="56"/>
    </w:rPr>
  </w:style>
  <w:style w:type="paragraph" w:styleId="Ttulo2">
    <w:name w:val="heading 2"/>
    <w:basedOn w:val="Normal"/>
    <w:next w:val="Normal"/>
    <w:qFormat/>
    <w:rsid w:val="002A7F10"/>
    <w:pPr>
      <w:spacing w:before="240" w:after="240"/>
      <w:outlineLvl w:val="1"/>
    </w:pPr>
    <w:rPr>
      <w:rFonts w:asciiTheme="majorHAnsi" w:hAnsiTheme="majorHAnsi"/>
      <w:color w:val="2A363D" w:themeColor="background2" w:themeShade="40"/>
      <w:sz w:val="72"/>
      <w:szCs w:val="72"/>
    </w:rPr>
  </w:style>
  <w:style w:type="paragraph" w:styleId="Ttulo3">
    <w:name w:val="heading 3"/>
    <w:basedOn w:val="Normal"/>
    <w:next w:val="Normal"/>
    <w:qFormat/>
    <w:rsid w:val="00880CC6"/>
    <w:pPr>
      <w:spacing w:before="240" w:after="240"/>
      <w:outlineLvl w:val="2"/>
    </w:pPr>
    <w:rPr>
      <w:caps/>
      <w:sz w:val="72"/>
      <w:szCs w:val="7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ignatures">
    <w:name w:val="Signatures"/>
    <w:basedOn w:val="Normal"/>
    <w:rsid w:val="002A7F10"/>
    <w:rPr>
      <w:rFonts w:asciiTheme="minorHAnsi" w:hAnsiTheme="minorHAnsi"/>
      <w:color w:val="0D0D0D" w:themeColor="text1" w:themeTint="F2"/>
      <w:sz w:val="20"/>
    </w:rPr>
  </w:style>
  <w:style w:type="paragraph" w:customStyle="1" w:styleId="Description">
    <w:name w:val="Description"/>
    <w:basedOn w:val="Normal"/>
    <w:rsid w:val="00CF3492"/>
    <w:pPr>
      <w:spacing w:before="200" w:after="200"/>
    </w:pPr>
    <w:rPr>
      <w:rFonts w:asciiTheme="minorHAnsi" w:hAnsiTheme="minorHAnsi"/>
      <w:color w:val="988600" w:themeColor="accent2" w:themeShade="BF"/>
      <w:sz w:val="28"/>
      <w:szCs w:val="28"/>
    </w:rPr>
  </w:style>
  <w:style w:type="paragraph" w:customStyle="1" w:styleId="DateYear">
    <w:name w:val="Date &amp; Year"/>
    <w:basedOn w:val="Normal"/>
    <w:rsid w:val="002A7F10"/>
    <w:pPr>
      <w:spacing w:before="480" w:after="200"/>
    </w:pPr>
    <w:rPr>
      <w:rFonts w:asciiTheme="minorHAnsi" w:hAnsiTheme="minorHAnsi"/>
      <w:color w:val="0D0D0D" w:themeColor="text1" w:themeTint="F2"/>
      <w:sz w:val="28"/>
      <w:szCs w:val="28"/>
    </w:rPr>
  </w:style>
  <w:style w:type="paragraph" w:customStyle="1" w:styleId="Certificationtext">
    <w:name w:val="Certification text"/>
    <w:basedOn w:val="Normal"/>
    <w:rsid w:val="002A7F10"/>
    <w:pPr>
      <w:spacing w:before="200" w:after="200"/>
    </w:pPr>
    <w:rPr>
      <w:rFonts w:asciiTheme="minorHAnsi" w:hAnsiTheme="minorHAnsi"/>
      <w:caps/>
      <w:color w:val="0D0D0D" w:themeColor="text1" w:themeTint="F2"/>
      <w:sz w:val="28"/>
      <w:szCs w:val="28"/>
    </w:rPr>
  </w:style>
  <w:style w:type="paragraph" w:customStyle="1" w:styleId="Seal">
    <w:name w:val="Seal"/>
    <w:basedOn w:val="Normal"/>
    <w:rsid w:val="00880CC6"/>
    <w:rPr>
      <w:caps/>
      <w:smallCaps/>
    </w:rPr>
  </w:style>
  <w:style w:type="paragraph" w:styleId="Textodeglobo">
    <w:name w:val="Balloon Text"/>
    <w:basedOn w:val="Normal"/>
    <w:semiHidden/>
    <w:rsid w:val="00880CC6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96C57"/>
    <w:rPr>
      <w:color w:val="808080"/>
    </w:rPr>
  </w:style>
  <w:style w:type="character" w:styleId="Hipervnculo">
    <w:name w:val="Hyperlink"/>
    <w:basedOn w:val="Fuentedeprrafopredeter"/>
    <w:unhideWhenUsed/>
    <w:rsid w:val="00735E45"/>
    <w:rPr>
      <w:color w:val="00A3D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6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0650">
              <w:marLeft w:val="24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0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981373">
                          <w:marLeft w:val="0"/>
                          <w:marRight w:val="225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145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0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54">
              <w:marLeft w:val="24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6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1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886857">
                          <w:marLeft w:val="0"/>
                          <w:marRight w:val="225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5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jandro\AppData\Roaming\Microsoft\Plantillas\Certificado%20de%20reconocimiento%20del%20profesional%20administrativ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C068EC64DE649538AFDE8CCAC7C5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823FB7-3961-4BCB-9316-D7BDBEAD5895}"/>
      </w:docPartPr>
      <w:docPartBody>
        <w:p w:rsidR="00D447DF" w:rsidRDefault="003E70CB">
          <w:pPr>
            <w:pStyle w:val="FC068EC64DE649538AFDE8CCAC7C5D40"/>
          </w:pPr>
          <w:r>
            <w:fldChar w:fldCharType="begin"/>
          </w:r>
          <w:r>
            <w:instrText>MACROBUTTON DoFieldClick [Name]</w:instrText>
          </w:r>
          <w: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0CB"/>
    <w:rsid w:val="003E70CB"/>
    <w:rsid w:val="005B5439"/>
    <w:rsid w:val="00D4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C068EC64DE649538AFDE8CCAC7C5D40">
    <w:name w:val="FC068EC64DE649538AFDE8CCAC7C5D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eg"/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ivic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C2659-B2D9-4C3B-9D7F-9D78DF0606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240AE5-CF81-40FA-A774-4E274398A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reconocimiento del profesional administrativo</Template>
  <TotalTime>2133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Certificate of recognition for administrative professional</vt:lpstr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recognition for administrative professional</dc:title>
  <dc:subject/>
  <dc:creator>Alejandro Raez Campos</dc:creator>
  <cp:keywords/>
  <dc:description/>
  <cp:lastModifiedBy>CRC CURSOS</cp:lastModifiedBy>
  <cp:revision>5</cp:revision>
  <cp:lastPrinted>2014-05-27T11:07:00Z</cp:lastPrinted>
  <dcterms:created xsi:type="dcterms:W3CDTF">2014-05-05T16:10:00Z</dcterms:created>
  <dcterms:modified xsi:type="dcterms:W3CDTF">2014-05-27T19:08:00Z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TC102477179990</vt:lpwstr>
  </property>
</Properties>
</file>